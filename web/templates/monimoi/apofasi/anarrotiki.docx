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601C20" w:rsidRPr="00934A75" w:rsidRDefault="00601C20" w:rsidP="00601C2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191AEA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601C20" w:rsidRDefault="00191AEA" w:rsidP="00B53793">
            <w:pPr>
              <w:jc w:val="center"/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</w:pPr>
            <w:r w:rsidRPr="005A4AEE"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  <w:t xml:space="preserve">{{ nomos_on }}: {{ imerominia_egrafou }}</w:t>
            </w:r>
            <w:r w:rsidR="003C3EA8" w:rsidRPr="005A4AEE"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  <w:t xml:space="preserve"/>
            </w:r>
            <w:r w:rsidR="00912DB6" w:rsidRPr="00601C20"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  <w:t xml:space="preserve"/>
            </w:r>
          </w:p>
          <w:p w:rsidR="003C3EA8" w:rsidRPr="00601C20" w:rsidRDefault="00912DB6" w:rsidP="00B53793">
            <w:pPr>
              <w:jc w:val="center"/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  <w:sz w:val="22"/>
                <w:szCs w:val="22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/>
                <w:position w:val="-46"/>
                <w:sz w:val="22"/>
                <w:szCs w:val="22"/>
              </w:rPr>
              <w:t xml:space="preserve">Πρωτ</w:t>
            </w:r>
            <w:proofErr w:type="spellEnd"/>
            <w:r w:rsidRPr="00601C20">
              <w:rPr>
                <w:rFonts w:ascii="Arial" w:hAnsi="Arial"/>
                <w:position w:val="-46"/>
                <w:sz w:val="22"/>
                <w:szCs w:val="22"/>
              </w:rPr>
              <w:t xml:space="preserve">.: {{ arithmos_protokollou }}</w:t>
            </w:r>
            <w:bookmarkStart w:id="0" w:name="_GoBack"/>
            <w:bookmarkEnd w:id="0"/>
            <w:r w:rsidRPr="00601C20">
              <w:rPr>
                <w:rFonts w:ascii="Arial" w:hAnsi="Arial"/>
                <w:position w:val="-46"/>
                <w:sz w:val="22"/>
                <w:szCs w:val="22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B53793">
            <w:pPr>
              <w:jc w:val="center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191AEA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5A4AEE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191AEA" w:rsidRDefault="00914C59" w:rsidP="00914C5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191AEA" w:rsidRDefault="00914C59" w:rsidP="00914C59">
            <w:pPr>
              <w:rPr>
                <w:rFonts w:ascii="Arial" w:hAnsi="Arial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Pr="00191AEA" w:rsidRDefault="00914C59" w:rsidP="000F3525">
            <w:pPr>
              <w:rPr>
                <w:rFonts w:ascii="Arial" w:hAnsi="Arial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CD2602">
        <w:rPr>
          <w:rFonts w:ascii="Calibri-Bold" w:hAnsi="Calibri-Bold" w:cs="Calibri-Bold"/>
          <w:sz w:val="28"/>
          <w:szCs w:val="28"/>
        </w:rPr>
        <w:t xml:space="preserve">αναρρωτικής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άδειας απουσίας 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CD2602" w:rsidRPr="00486F5B" w:rsidRDefault="00CD2602" w:rsidP="00601C20">
      <w:pPr>
        <w:spacing w:line="312" w:lineRule="auto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486F5B">
        <w:rPr>
          <w:rFonts w:asciiTheme="minorHAnsi" w:eastAsia="Calibri" w:hAnsiTheme="minorHAnsi" w:cstheme="minorHAnsi"/>
          <w:sz w:val="24"/>
          <w:szCs w:val="24"/>
        </w:rPr>
        <w:t xml:space="preserve">1</w:t>
      </w:r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. Τις διατάξεις των άρθρων 54, 55 και 56 του Ν.3528/2007 (ΦΕΚ 26/09-02-2007 </w:t>
      </w:r>
      <w:proofErr w:type="spellStart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τ.Α΄</w:t>
      </w:r>
      <w:proofErr w:type="spellEnd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 όπως αντικαταστάθηκε από το άρθρο 2, 3 του Ν.4210/2013 (ΦΕΚ 254/21-11-2013 </w:t>
      </w:r>
      <w:proofErr w:type="spellStart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τ.Α</w:t>
      </w:r>
      <w:proofErr w:type="spellEnd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’) «</w:t>
      </w:r>
      <w:r w:rsidRPr="00486F5B">
        <w:rPr>
          <w:rFonts w:asciiTheme="minorHAnsi" w:eastAsia="Calibri" w:hAnsiTheme="minorHAnsi" w:cstheme="minorHAnsi"/>
          <w:iCs/>
          <w:sz w:val="22"/>
          <w:szCs w:val="22"/>
        </w:rPr>
        <w:t xml:space="preserve">Ρυθμίσεις Υπουργείου Διοικητικής Μεταρρύθμισης και Ηλεκτρονικής Διακυβέρνησης και άλλες διατάξεις»</w:t>
      </w:r>
    </w:p>
    <w:p w:rsidR="003844E9" w:rsidRPr="00486F5B" w:rsidRDefault="00CD2602" w:rsidP="00601C20">
      <w:pPr>
        <w:jc w:val="both"/>
        <w:rPr>
          <w:rFonts w:asciiTheme="minorHAnsi" w:hAnsiTheme="minorHAnsi" w:cstheme="minorHAnsi"/>
          <w:sz w:val="22"/>
          <w:szCs w:val="22"/>
        </w:rPr>
      </w:pPr>
      <w:r w:rsidRPr="00486F5B">
        <w:rPr>
          <w:rFonts w:asciiTheme="minorHAnsi" w:hAnsiTheme="minorHAnsi" w:cstheme="minorHAnsi"/>
          <w:sz w:val="22"/>
          <w:szCs w:val="22"/>
        </w:rPr>
        <w:t xml:space="preserve">2.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                                                           </w:t>
      </w:r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3. </w:t>
      </w:r>
      <w:r w:rsidRPr="00486F5B">
        <w:rPr>
          <w:rFonts w:asciiTheme="minorHAnsi" w:hAnsiTheme="minorHAnsi" w:cstheme="minorHAnsi"/>
          <w:sz w:val="22"/>
          <w:szCs w:val="22"/>
        </w:rPr>
        <w:t xml:space="preserve">Την με </w:t>
      </w:r>
      <w:proofErr w:type="spellStart"/>
      <w:r w:rsidRPr="00486F5B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6F5B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486F5B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6F5B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:rsidR="003844E9" w:rsidRPr="00486F5B" w:rsidRDefault="00B27CB3" w:rsidP="00601C20">
      <w:pPr>
        <w:jc w:val="both"/>
        <w:rPr>
          <w:rFonts w:ascii="Calibri" w:hAnsi="Calibri" w:cs="Calibri"/>
          <w:sz w:val="22"/>
          <w:szCs w:val="22"/>
        </w:rPr>
      </w:pPr>
      <w:r w:rsidRPr="00486F5B">
        <w:rPr>
          <w:rFonts w:ascii="Calibri" w:hAnsi="Calibri" w:cs="Calibri"/>
          <w:sz w:val="22"/>
          <w:szCs w:val="22"/>
        </w:rPr>
        <w:t xml:space="preserve">4</w:t>
      </w:r>
      <w:r w:rsidR="003844E9" w:rsidRPr="00486F5B">
        <w:rPr>
          <w:rFonts w:ascii="Calibri" w:hAnsi="Calibri" w:cs="Calibri"/>
          <w:sz w:val="22"/>
          <w:szCs w:val="22"/>
        </w:rPr>
        <w:t xml:space="preserve">. Την </w:t>
      </w:r>
      <w:r w:rsidR="003C3EA8" w:rsidRPr="00486F5B">
        <w:rPr>
          <w:rFonts w:ascii="Calibri-Bold" w:hAnsi="Calibri-Bold" w:cs="Calibri-Bold"/>
          <w:bCs/>
          <w:sz w:val="22"/>
          <w:szCs w:val="22"/>
        </w:rPr>
        <w:t xml:space="preserve">αίτηση</w:t>
      </w:r>
      <w:r w:rsidR="003C3EA8" w:rsidRPr="00486F5B">
        <w:rPr>
          <w:rFonts w:ascii="Calibri" w:hAnsi="Calibri" w:cs="Calibri"/>
          <w:sz w:val="22"/>
          <w:szCs w:val="22"/>
        </w:rPr>
        <w:t xml:space="preserve"> {{ tou_tis }} {{ endiaferomenou }}</w:t>
      </w:r>
      <w:r w:rsidRPr="00486F5B">
        <w:rPr>
          <w:rFonts w:ascii="Calibri" w:hAnsi="Calibri" w:cs="Calibri"/>
          <w:sz w:val="22"/>
          <w:szCs w:val="22"/>
        </w:rPr>
        <w:t xml:space="preserve"/>
      </w:r>
      <w:r w:rsidR="003C3EA8" w:rsidRPr="00486F5B">
        <w:rPr>
          <w:rFonts w:ascii="Calibri" w:hAnsi="Calibri" w:cs="Calibri"/>
          <w:sz w:val="22"/>
          <w:szCs w:val="22"/>
        </w:rPr>
        <w:t xml:space="preserve"/>
      </w:r>
      <w:r w:rsidR="003844E9" w:rsidRPr="00486F5B">
        <w:rPr>
          <w:rFonts w:ascii="Calibri" w:hAnsi="Calibri" w:cs="Calibri"/>
          <w:sz w:val="22"/>
          <w:szCs w:val="22"/>
        </w:rPr>
        <w:t xml:space="preserve"> με τα παρακάτω στοιχεία:</w:t>
      </w:r>
      <w:r w:rsidR="003C3EA8" w:rsidRPr="00486F5B">
        <w:rPr>
          <w:rFonts w:ascii="Calibri" w:hAnsi="Calibri" w:cs="Calibri"/>
          <w:sz w:val="22"/>
          <w:szCs w:val="22"/>
        </w:rPr>
        <w:t xml:space="preserve">.</w:t>
      </w:r>
    </w:p>
    <w:p w:rsidR="003844E9" w:rsidRPr="00486F5B" w:rsidRDefault="005A4AEE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Ονοματεπώνυμο: {{ onomateponymo }} Α.Φ.Μ: {{ afm }}</w:t>
      </w:r>
      <w:r w:rsidR="00B53793">
        <w:rPr>
          <w:rFonts w:ascii="Calibri" w:hAnsi="Calibri" w:cs="Arial"/>
          <w:b/>
          <w:sz w:val="22"/>
          <w:szCs w:val="22"/>
        </w:rPr>
        <w:t xml:space="preserve"/>
      </w:r>
      <w:r w:rsidR="003844E9" w:rsidRPr="00486F5B">
        <w:rPr>
          <w:rFonts w:ascii="Calibri" w:hAnsi="Calibri" w:cs="Arial"/>
          <w:sz w:val="22"/>
          <w:szCs w:val="22"/>
        </w:rPr>
        <w:t xml:space="preserve"/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844E9" w:rsidRPr="00486F5B" w:rsidRDefault="003844E9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Κλάδος: </w:t>
      </w:r>
      <w:r w:rsidR="00B53793">
        <w:rPr>
          <w:rFonts w:ascii="Calibri" w:hAnsi="Calibri" w:cs="Arial"/>
          <w:sz w:val="22"/>
          <w:szCs w:val="22"/>
        </w:rPr>
        <w:t xml:space="preserve">{{ klados }} Μ.Κ.: {{ mk }} Βαθμός: {{ vathmos }}</w:t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844E9" w:rsidRPr="00486F5B" w:rsidRDefault="003844E9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            Χρόνος υπηρεσίας  Έτη: </w:t>
      </w:r>
      <w:r w:rsidR="00B53793">
        <w:rPr>
          <w:rFonts w:ascii="Calibri" w:hAnsi="Calibri" w:cs="Arial"/>
          <w:sz w:val="22"/>
          <w:szCs w:val="22"/>
        </w:rPr>
        <w:t xml:space="preserve">{{ ypiresia_eti }} Μήνες: {{ ypiresia_mines }} Ημέρες: {{ ypiresia_imeres }}</w:t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844E9" w:rsidRPr="00486F5B" w:rsidRDefault="003844E9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             στις {{ imerominia_stis }}</w:t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C3EA8" w:rsidRPr="00486F5B" w:rsidRDefault="005A4AEE" w:rsidP="00601C20">
      <w:pPr>
        <w:pStyle w:val="a3"/>
        <w:tabs>
          <w:tab w:val="left" w:pos="284"/>
        </w:tabs>
        <w:spacing w:line="312" w:lineRule="auto"/>
        <w:jc w:val="both"/>
        <w:rPr>
          <w:rFonts w:ascii="Calibri" w:hAnsi="Calibri" w:cs="Calibri"/>
          <w:sz w:val="22"/>
          <w:szCs w:val="22"/>
        </w:rPr>
      </w:pPr>
      <w:r w:rsidRPr="00486F5B">
        <w:rPr>
          <w:rFonts w:ascii="Calibri" w:hAnsi="Calibri" w:cs="Calibri"/>
          <w:sz w:val="22"/>
          <w:szCs w:val="22"/>
        </w:rPr>
        <w:t xml:space="preserve">   5</w:t>
      </w:r>
      <w:r w:rsidR="00B53793">
        <w:rPr>
          <w:rFonts w:ascii="Calibri" w:hAnsi="Calibri" w:cs="Calibri"/>
          <w:sz w:val="22"/>
          <w:szCs w:val="22"/>
        </w:rPr>
        <w:t xml:space="preserve">. Την ιατρική γνωμάτευση του {{ onoma_iatrou }} σύμφωνα με την οποία ο/η εκπαιδευτικός έχει ανάγκη αναρρωτικής άδειας {{ imeres_olografos }} ημερών, από {{ imerominia_apo }} ως {{ imerominia_eos }}</w:t>
      </w:r>
    </w:p>
    <w:p w:rsidR="003C3EA8" w:rsidRPr="00486F5B" w:rsidRDefault="003C3EA8" w:rsidP="00601C20">
      <w:pPr>
        <w:spacing w:line="360" w:lineRule="auto"/>
        <w:ind w:left="360"/>
        <w:jc w:val="both"/>
        <w:rPr>
          <w:rFonts w:ascii="Calibri-Bold" w:hAnsi="Calibri-Bold" w:cs="Calibri-Bold"/>
          <w:b/>
          <w:bCs/>
          <w:sz w:val="22"/>
          <w:szCs w:val="22"/>
        </w:rPr>
      </w:pPr>
      <w:r w:rsidRPr="00486F5B">
        <w:rPr>
          <w:rFonts w:ascii="Calibri-Bold" w:hAnsi="Calibri-Bold" w:cs="Calibri-Bold"/>
          <w:b/>
          <w:bCs/>
          <w:sz w:val="22"/>
          <w:szCs w:val="22"/>
        </w:rPr>
        <w:t xml:space="preserve">Αποφασίζουμε</w:t>
      </w:r>
    </w:p>
    <w:p w:rsidR="005A4AEE" w:rsidRPr="00486F5B" w:rsidRDefault="008E068A" w:rsidP="00601C20">
      <w:pPr>
        <w:jc w:val="both"/>
        <w:rPr>
          <w:rFonts w:asciiTheme="minorHAnsi" w:hAnsiTheme="minorHAnsi" w:cstheme="minorHAnsi"/>
          <w:sz w:val="22"/>
          <w:szCs w:val="22"/>
        </w:rPr>
      </w:pPr>
      <w:r w:rsidRPr="00486F5B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5A4AEE" w:rsidRPr="00486F5B">
        <w:rPr>
          <w:rFonts w:asciiTheme="minorHAnsi" w:hAnsiTheme="minorHAnsi" w:cstheme="minorHAnsi"/>
          <w:sz w:val="22"/>
          <w:szCs w:val="22"/>
        </w:rPr>
        <w:t xml:space="preserve">{{ ston_stin }} {{ onomateponymo }}, εκπαιδευτικό κλάδου {{ klados }}-{{ klados_perigrafi }} του {{ sxoleio_gen }}, αναρρωτική άδεια {{ imeres_olografos }} ημερών, από {{ imerominia_apo }} ως {{ imerominia_eos }}</w:t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486F5B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396A4F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486F5B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CD2602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3844E9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3844E9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F92D1A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3844E9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5A4AEE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5A4AEE" w:rsidRPr="00486F5B">
        <w:rPr>
          <w:rFonts w:asciiTheme="minorHAnsi" w:hAnsiTheme="minorHAnsi" w:cstheme="minorHAnsi"/>
          <w:sz w:val="22"/>
          <w:szCs w:val="22"/>
        </w:rPr>
        <w:t xml:space="preserve"/>
      </w:r>
    </w:p>
    <w:p w:rsidR="00705438" w:rsidRPr="00486F5B" w:rsidRDefault="005A4AEE" w:rsidP="00601C20">
      <w:pPr>
        <w:jc w:val="both"/>
        <w:rPr>
          <w:rFonts w:ascii="Arial" w:hAnsi="Arial"/>
          <w:sz w:val="22"/>
          <w:szCs w:val="22"/>
        </w:rPr>
      </w:pPr>
      <w:r w:rsidRPr="00486F5B">
        <w:rPr>
          <w:rFonts w:asciiTheme="minorHAnsi" w:hAnsiTheme="minorHAnsi" w:cstheme="minorHAnsi"/>
          <w:sz w:val="22"/>
          <w:szCs w:val="22"/>
        </w:rPr>
        <w:t xml:space="preserve">{{ o_i }} υπάλληλος έχει αιτηθεί κατά το τρέχον έτος αναρρωτική άδεια {{ imeres_etous }} ημερών,</w:t>
      </w:r>
      <w:r w:rsidR="00627E05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486F5B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27E05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486F5B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> </w:t>
      </w:r>
      <w:r w:rsidR="00486F5B" w:rsidRPr="00486F5B">
        <w:rPr>
          <w:rFonts w:asciiTheme="minorHAnsi" w:hAnsiTheme="minorHAnsi" w:cstheme="minorHAnsi"/>
          <w:sz w:val="22"/>
          <w:szCs w:val="22"/>
        </w:rPr>
        <w:t xml:space="preserve">χωρίς την παρούσα</w:t>
      </w:r>
      <w:r w:rsidR="00B53793">
        <w:rPr>
          <w:rFonts w:asciiTheme="minorHAnsi" w:hAnsiTheme="minorHAnsi" w:cstheme="minorHAnsi"/>
          <w:sz w:val="22"/>
          <w:szCs w:val="22"/>
        </w:rPr>
        <w:t xml:space="preserve">.</w:t>
      </w:r>
    </w:p>
    <w:p w:rsidR="00DC5251" w:rsidRPr="00486F5B" w:rsidRDefault="00DC5251" w:rsidP="00DC511C">
      <w:pPr>
        <w:spacing w:line="360" w:lineRule="auto"/>
        <w:ind w:firstLine="4820"/>
        <w:jc w:val="center"/>
        <w:rPr>
          <w:rFonts w:ascii="Arial" w:hAnsi="Arial"/>
          <w:sz w:val="22"/>
          <w:szCs w:val="22"/>
        </w:rPr>
      </w:pPr>
    </w:p>
    <w:p w:rsidR="00B53793" w:rsidRDefault="00B53793" w:rsidP="00B53793">
      <w:pPr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486F5B">
        <w:rPr>
          <w:rFonts w:ascii="Calibri" w:hAnsi="Calibri"/>
          <w:b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 xml:space="preserve"/>
      </w:r>
    </w:p>
    <w:p w:rsidR="00B53793" w:rsidRDefault="00B53793" w:rsidP="00B53793">
      <w:pPr>
        <w:jc w:val="center"/>
        <w:rPr>
          <w:rFonts w:ascii="Calibri" w:hAnsi="Calibri"/>
          <w:b/>
          <w:sz w:val="22"/>
          <w:szCs w:val="22"/>
        </w:rPr>
      </w:pPr>
    </w:p>
    <w:p w:rsidR="00B53793" w:rsidRDefault="00B53793" w:rsidP="00B53793">
      <w:pPr>
        <w:jc w:val="center"/>
        <w:rPr>
          <w:rFonts w:ascii="Calibri" w:hAnsi="Calibri"/>
          <w:b/>
          <w:sz w:val="22"/>
          <w:szCs w:val="22"/>
        </w:rPr>
      </w:pPr>
    </w:p>
    <w:p w:rsidR="00601C20" w:rsidRDefault="00601C20" w:rsidP="00B53793">
      <w:pPr>
        <w:jc w:val="center"/>
        <w:rPr>
          <w:rFonts w:ascii="Calibri" w:hAnsi="Calibri"/>
          <w:b/>
          <w:sz w:val="22"/>
          <w:szCs w:val="22"/>
        </w:rPr>
      </w:pPr>
    </w:p>
    <w:p w:rsidR="00486F5B" w:rsidRDefault="00B53793" w:rsidP="00B53793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………………………………………….</w:t>
      </w:r>
    </w:p>
    <w:p w:rsidR="00601C20" w:rsidRDefault="00601C20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:rsidR="00601C20" w:rsidRDefault="00601C20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:rsidR="00601C20" w:rsidRDefault="00601C20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:rsidR="00486F5B" w:rsidRPr="005E12E7" w:rsidRDefault="00486F5B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</w:rPr>
      </w:pP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</w:p>
    <w:p w:rsidR="00914C59" w:rsidRPr="00E86A13" w:rsidRDefault="00914C59" w:rsidP="00486F5B">
      <w:pPr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486F5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486F5B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3844E9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486F5B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1AEA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D6382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9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6F5B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A4AEE"/>
    <w:rsid w:val="005B0AB5"/>
    <w:rsid w:val="005B2559"/>
    <w:rsid w:val="005B3841"/>
    <w:rsid w:val="005B5110"/>
    <w:rsid w:val="005D3F86"/>
    <w:rsid w:val="005D7333"/>
    <w:rsid w:val="005E7DCD"/>
    <w:rsid w:val="0060099B"/>
    <w:rsid w:val="00601C20"/>
    <w:rsid w:val="00611852"/>
    <w:rsid w:val="00615E7F"/>
    <w:rsid w:val="006166D4"/>
    <w:rsid w:val="00623FD0"/>
    <w:rsid w:val="00625D92"/>
    <w:rsid w:val="006272A5"/>
    <w:rsid w:val="00627E05"/>
    <w:rsid w:val="00635D38"/>
    <w:rsid w:val="0064407A"/>
    <w:rsid w:val="00656716"/>
    <w:rsid w:val="00661907"/>
    <w:rsid w:val="00662034"/>
    <w:rsid w:val="006652B3"/>
    <w:rsid w:val="0067115A"/>
    <w:rsid w:val="00672854"/>
    <w:rsid w:val="00675939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2DB6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05AFC"/>
    <w:rsid w:val="00B11384"/>
    <w:rsid w:val="00B2002D"/>
    <w:rsid w:val="00B26061"/>
    <w:rsid w:val="00B27CB3"/>
    <w:rsid w:val="00B33888"/>
    <w:rsid w:val="00B36856"/>
    <w:rsid w:val="00B42532"/>
    <w:rsid w:val="00B51095"/>
    <w:rsid w:val="00B53793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B9D"/>
    <w:rsid w:val="00B97FDF"/>
    <w:rsid w:val="00BA485E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5</TotalTime>
  <Pages>1</Pages>
  <Words>344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2022-08-30T09:05:00Z</dcterms:created>
  <dcterms:modified xsi:type="dcterms:W3CDTF">2023-09-08T09:32:00Z</dcterms:modified>
</cp:coreProperties>
</file>