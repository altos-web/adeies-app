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1"/>
        <w:tblOverlap w:val="never"/>
        <w:tblW w:w="10281" w:type="dxa"/>
        <w:tblLook w:val="0000" w:firstRow="0" w:lastRow="0" w:firstColumn="0" w:lastColumn="0" w:noHBand="0" w:noVBand="0"/>
      </w:tblPr>
      <w:tblGrid>
        <w:gridCol w:w="123"/>
        <w:gridCol w:w="4485"/>
        <w:gridCol w:w="252"/>
        <w:gridCol w:w="1001"/>
        <w:gridCol w:w="4420"/>
      </w:tblGrid>
      <w:tr w:rsidR="00BA60BC" w:rsidRPr="009E3639" w14:paraId="06DD4C6C" w14:textId="77777777" w:rsidTr="009E3639">
        <w:trPr>
          <w:trHeight w:val="2409"/>
        </w:trPr>
        <w:tc>
          <w:tcPr>
            <w:tcW w:w="4860" w:type="dxa"/>
            <w:gridSpan w:val="3"/>
            <w:tcMar>
              <w:left w:w="0" w:type="dxa"/>
              <w:right w:w="0" w:type="dxa"/>
            </w:tcMar>
          </w:tcPr>
          <w:p w14:paraId="3E88731A" w14:textId="77777777" w:rsidR="00BA60BC" w:rsidRPr="009E3639" w:rsidRDefault="002A0155" w:rsidP="009E363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03761C32" wp14:editId="652456E5">
                  <wp:extent cx="400050" cy="400050"/>
                  <wp:effectExtent l="19050" t="0" r="0" b="0"/>
                  <wp:docPr id="1" name="Εικόνα 1" descr="ethnosh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thnosh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B4859D" w14:textId="77777777" w:rsidR="00BA60BC" w:rsidRPr="009E3639" w:rsidRDefault="00BA60BC" w:rsidP="009E363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ΕΛΛΗΝΙΚΗ  ΔΗΜΟΚΡΑΤΙΑ</w:t>
            </w:r>
          </w:p>
          <w:p w14:paraId="0F76915C" w14:textId="54259A75" w:rsidR="00BA60BC" w:rsidRDefault="00276F1A" w:rsidP="009E3639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sz w:val="20"/>
                <w:szCs w:val="20"/>
              </w:rPr>
              <w:t xml:space="preserve">ΥΠΟΥΡΓΕΙΟ ΠΑΙΔΕΙΑΣ</w:t>
            </w:r>
            <w:r w:rsidR="00BA60BC" w:rsidRPr="009E3639">
              <w:rPr>
                <w:rFonts w:ascii="Calibri" w:hAnsi="Calibri" w:cs="Arial"/>
                <w:b/>
                <w:sz w:val="20"/>
                <w:szCs w:val="20"/>
              </w:rPr>
              <w:t xml:space="preserve"> ΘΡΗΣΚΕΥΜΑΤΩΝ</w:t>
            </w:r>
          </w:p>
          <w:p w14:paraId="41A3679A" w14:textId="08E69330" w:rsidR="00010681" w:rsidRPr="009E3639" w:rsidRDefault="00010681" w:rsidP="009E3639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 xml:space="preserve">ΚΑΙ ΑΘΛΗΤΙΣΜΟΥ</w:t>
            </w:r>
          </w:p>
          <w:p w14:paraId="52B3282C" w14:textId="77777777" w:rsidR="00BA60BC" w:rsidRPr="009E3639" w:rsidRDefault="00BA60BC" w:rsidP="009E363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----</w:t>
            </w:r>
          </w:p>
          <w:p w14:paraId="3E191134" w14:textId="77777777" w:rsidR="00A73CC7" w:rsidRPr="009E3639" w:rsidRDefault="00A73CC7" w:rsidP="009E363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ΠΕΡΙΦ</w:t>
            </w:r>
            <w:r w:rsidR="00276F1A"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ΕΡΕΙΑΚΗ ΔΙΕΥΘΥΝΣΗ </w:t>
            </w:r>
          </w:p>
          <w:p w14:paraId="62B5BCF9" w14:textId="77777777" w:rsidR="00276F1A" w:rsidRPr="009E3639" w:rsidRDefault="00276F1A" w:rsidP="009E363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ΠΡΩΤΟΒΑΘΜΙΑΣ ΚΑΙ ΔΕΥΤΕΡΟΒΑΘΜΙΑΣ ΕΚΠΑΙΔΕΥΣΗΣ</w:t>
            </w:r>
            <w:r w:rsidR="009E3639"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 {{ perifereia }}</w:t>
            </w:r>
          </w:p>
          <w:p w14:paraId="711F886D" w14:textId="77777777" w:rsidR="00A73CC7" w:rsidRPr="009E3639" w:rsidRDefault="00276F1A" w:rsidP="009E3639">
            <w:pPr>
              <w:keepNext/>
              <w:jc w:val="center"/>
              <w:outlineLvl w:val="1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ΔΙΕΥΘΥΝΣΗ {{ vathmida }} ΕΚΠΑΙΔΕΥΣΗΣ {{ nomos_gen }}</w:t>
            </w:r>
            <w:r w:rsidR="009E3639"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/>
            </w:r>
            <w:r w:rsidR="00A0664F"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                                                         </w:t>
            </w:r>
          </w:p>
          <w:p w14:paraId="61C1B3FC" w14:textId="77777777" w:rsidR="00BA60BC" w:rsidRPr="009E3639" w:rsidRDefault="00BA60BC" w:rsidP="009E3639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</w:p>
        </w:tc>
        <w:tc>
          <w:tcPr>
            <w:tcW w:w="1001" w:type="dxa"/>
          </w:tcPr>
          <w:p w14:paraId="5F22A416" w14:textId="77777777" w:rsidR="00BA60BC" w:rsidRPr="009E3639" w:rsidRDefault="00BA60BC" w:rsidP="009E363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420" w:type="dxa"/>
          </w:tcPr>
          <w:p w14:paraId="4EFDBC27" w14:textId="77777777" w:rsidR="00BA60BC" w:rsidRPr="009E3639" w:rsidRDefault="00BA60BC" w:rsidP="009E363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280E0A" w14:textId="77777777" w:rsidR="00BA60BC" w:rsidRPr="009E3639" w:rsidRDefault="00BA60BC" w:rsidP="009E3639">
            <w:pPr>
              <w:rPr>
                <w:rFonts w:cs="Arial"/>
                <w:b/>
                <w:sz w:val="20"/>
                <w:szCs w:val="20"/>
              </w:rPr>
            </w:pPr>
          </w:p>
          <w:p w14:paraId="56AF88B9" w14:textId="77777777" w:rsidR="00BA60BC" w:rsidRPr="009E3639" w:rsidRDefault="00BA60BC" w:rsidP="009E3639">
            <w:pPr>
              <w:rPr>
                <w:rFonts w:ascii="Calibri" w:hAnsi="Calibri" w:cs="Arial"/>
                <w:bCs/>
                <w:sz w:val="20"/>
                <w:szCs w:val="20"/>
              </w:rPr>
            </w:pPr>
          </w:p>
          <w:p w14:paraId="271CFB0C" w14:textId="77777777" w:rsidR="00BA60BC" w:rsidRPr="009E3639" w:rsidRDefault="009E3639" w:rsidP="009E3639">
            <w:pPr>
              <w:spacing w:line="360" w:lineRule="auto"/>
              <w:rPr>
                <w:rFonts w:ascii="Calibri" w:hAnsi="Calibri"/>
              </w:rPr>
            </w:pPr>
            <w:r w:rsidRPr="009E3639">
              <w:rPr>
                <w:rFonts w:ascii="Calibri" w:hAnsi="Calibri" w:cs="Arial"/>
                <w:bCs/>
              </w:rPr>
              <w:t xml:space="preserve">{{ nomos_on }}, {{ imerominia_egrafou }}</w:t>
            </w:r>
            <w:r w:rsidR="00BA60BC" w:rsidRPr="009E3639">
              <w:rPr>
                <w:rFonts w:ascii="Calibri" w:hAnsi="Calibri" w:cs="Arial"/>
                <w:bCs/>
              </w:rPr>
              <w:t xml:space="preserve"/>
            </w:r>
            <w:r w:rsidR="00BA60BC" w:rsidRPr="009E3639">
              <w:rPr>
                <w:rFonts w:ascii="Calibri" w:hAnsi="Calibri"/>
              </w:rPr>
              <w:t xml:space="preserve"/>
            </w:r>
            <w:r w:rsidR="00276F1A" w:rsidRPr="009E3639">
              <w:rPr>
                <w:rFonts w:ascii="Calibri" w:hAnsi="Calibri"/>
              </w:rPr>
              <w:t xml:space="preserve"/>
            </w:r>
          </w:p>
          <w:p w14:paraId="1DD7CD09" w14:textId="77777777" w:rsidR="00BA60BC" w:rsidRPr="009E3639" w:rsidRDefault="00276F1A" w:rsidP="009E3639">
            <w:pPr>
              <w:spacing w:line="360" w:lineRule="auto"/>
              <w:rPr>
                <w:rFonts w:ascii="Calibri" w:hAnsi="Calibri" w:cs="Arial"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Cs/>
              </w:rPr>
              <w:t xml:space="preserve">Αριθμ. Πρωτ.: {{ arithmos_protokollou }}</w:t>
            </w:r>
            <w:r w:rsidRPr="009E3639">
              <w:rPr>
                <w:rFonts w:ascii="Calibri" w:hAnsi="Calibri" w:cs="Arial"/>
                <w:bCs/>
                <w:sz w:val="20"/>
                <w:szCs w:val="20"/>
              </w:rPr>
              <w:t xml:space="preserve"/>
            </w:r>
          </w:p>
          <w:p w14:paraId="7AE1854B" w14:textId="77777777" w:rsidR="000E70C4" w:rsidRPr="009E3639" w:rsidRDefault="000E70C4" w:rsidP="009E3639">
            <w:pPr>
              <w:spacing w:line="360" w:lineRule="auto"/>
              <w:rPr>
                <w:rFonts w:ascii="Calibri" w:hAnsi="Calibri" w:cs="Arial"/>
                <w:bCs/>
                <w:sz w:val="20"/>
                <w:szCs w:val="20"/>
              </w:rPr>
            </w:pPr>
          </w:p>
          <w:p w14:paraId="38C382D6" w14:textId="77777777" w:rsidR="000E70C4" w:rsidRPr="009E3639" w:rsidRDefault="000E70C4" w:rsidP="009E3639">
            <w:pPr>
              <w:spacing w:line="360" w:lineRule="auto"/>
              <w:rPr>
                <w:rFonts w:ascii="Calibri" w:hAnsi="Calibri" w:cs="Arial"/>
                <w:bCs/>
                <w:sz w:val="20"/>
                <w:szCs w:val="20"/>
              </w:rPr>
            </w:pPr>
          </w:p>
          <w:p w14:paraId="3F7F177F" w14:textId="77777777" w:rsidR="000E70C4" w:rsidRPr="009E3639" w:rsidRDefault="000E70C4" w:rsidP="009E3639">
            <w:pPr>
              <w:spacing w:line="360" w:lineRule="auto"/>
              <w:rPr>
                <w:rFonts w:ascii="Calibri" w:hAnsi="Calibri" w:cs="Arial"/>
                <w:bCs/>
                <w:sz w:val="20"/>
                <w:szCs w:val="20"/>
              </w:rPr>
            </w:pPr>
          </w:p>
          <w:p w14:paraId="09B52F1E" w14:textId="77777777" w:rsidR="000E70C4" w:rsidRPr="009E3639" w:rsidRDefault="000E70C4" w:rsidP="009E3639">
            <w:pPr>
              <w:spacing w:line="360" w:lineRule="auto"/>
              <w:rPr>
                <w:rFonts w:ascii="Arial" w:hAnsi="Arial" w:cs="Arial"/>
                <w:b/>
              </w:rPr>
            </w:pPr>
            <w:r w:rsidRPr="009E3639">
              <w:rPr>
                <w:rFonts w:ascii="Calibri" w:hAnsi="Calibri" w:cs="Arial"/>
                <w:b/>
                <w:bCs/>
              </w:rPr>
              <w:t xml:space="preserve">       ΑΠΟΦΑΣΗ</w:t>
            </w:r>
          </w:p>
        </w:tc>
      </w:tr>
      <w:tr w:rsidR="00276F1A" w:rsidRPr="009E3639" w14:paraId="3642C6F9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72C97963" w14:textId="77777777" w:rsidR="00276F1A" w:rsidRPr="009E3639" w:rsidRDefault="009E3639" w:rsidP="009E3639">
            <w:pPr>
              <w:tabs>
                <w:tab w:val="left" w:pos="1452"/>
              </w:tabs>
              <w:rPr>
                <w:rFonts w:ascii="Verdana" w:hAnsi="Verdana" w:cs="Arial"/>
                <w:b/>
                <w:sz w:val="20"/>
                <w:szCs w:val="20"/>
              </w:rPr>
            </w:pPr>
            <w:r w:rsidRPr="009E3639">
              <w:rPr>
                <w:rFonts w:ascii="Verdana" w:hAnsi="Verdana" w:cs="Arial"/>
                <w:b/>
                <w:sz w:val="20"/>
                <w:szCs w:val="20"/>
              </w:rPr>
              <w:t xml:space="preserve">ΣΤΟΙΧΕΙΑ ΣΧΟΛΙΚΗΣ ΜΟΝΑΔΑΣ</w:t>
            </w:r>
            <w:r w:rsidR="00276F1A" w:rsidRPr="009E3639">
              <w:rPr>
                <w:rFonts w:ascii="Verdana" w:hAnsi="Verdana" w:cs="Arial"/>
                <w:b/>
                <w:sz w:val="20"/>
                <w:szCs w:val="20"/>
              </w:rPr>
              <w:t xml:space="preserve">: {{ sxoleio }}</w:t>
            </w:r>
            <w:r w:rsidR="00493650" w:rsidRPr="009E3639">
              <w:rPr>
                <w:rFonts w:ascii="Verdana" w:hAnsi="Verdana" w:cs="Arial"/>
                <w:b/>
                <w:sz w:val="20"/>
                <w:szCs w:val="20"/>
              </w:rPr>
              <w:t xml:space="preserve"/>
            </w:r>
            <w:r w:rsidR="00276F1A" w:rsidRPr="009E3639">
              <w:rPr>
                <w:rFonts w:ascii="Verdana" w:hAnsi="Verdana" w:cs="Arial"/>
                <w:b/>
                <w:sz w:val="20"/>
                <w:szCs w:val="20"/>
              </w:rPr>
              <w:t xml:space="preserve"/>
            </w:r>
          </w:p>
        </w:tc>
      </w:tr>
      <w:tr w:rsidR="00276F1A" w:rsidRPr="009E3639" w14:paraId="0CF586A2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3AD8099C" w14:textId="77777777" w:rsidR="00276F1A" w:rsidRPr="009E3639" w:rsidRDefault="00276F1A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  <w:r w:rsidRPr="009E3639">
              <w:rPr>
                <w:rFonts w:ascii="Verdana" w:hAnsi="Verdana" w:cs="Arial"/>
                <w:sz w:val="20"/>
                <w:szCs w:val="20"/>
              </w:rPr>
              <w:t xml:space="preserve">Διεύθυνση: {{ sxoleio_tax_dieuthinsi }}</w:t>
            </w:r>
            <w:r w:rsidRPr="009E3639">
              <w:rPr>
                <w:rFonts w:ascii="Verdana" w:hAnsi="Verdana" w:cs="Arial"/>
                <w:sz w:val="20"/>
                <w:szCs w:val="20"/>
              </w:rPr>
              <w:tab/>
            </w:r>
          </w:p>
        </w:tc>
      </w:tr>
      <w:tr w:rsidR="00276F1A" w:rsidRPr="009E3639" w14:paraId="5F97AD57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423AA9FA" w14:textId="77777777" w:rsidR="00276F1A" w:rsidRPr="009E3639" w:rsidRDefault="00276F1A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  <w:r w:rsidRPr="009E3639">
              <w:rPr>
                <w:rFonts w:ascii="Verdana" w:hAnsi="Verdana" w:cs="Arial"/>
                <w:sz w:val="20"/>
                <w:szCs w:val="20"/>
              </w:rPr>
              <w:t xml:space="preserve">Πληροφορίες: {{ sxoleio_plirofories }}</w:t>
            </w:r>
            <w:r w:rsidRPr="009E3639">
              <w:rPr>
                <w:rFonts w:ascii="Verdana" w:hAnsi="Verdana" w:cs="Arial"/>
                <w:sz w:val="20"/>
                <w:szCs w:val="20"/>
              </w:rPr>
              <w:tab/>
            </w:r>
          </w:p>
        </w:tc>
      </w:tr>
      <w:tr w:rsidR="00276F1A" w:rsidRPr="009E3639" w14:paraId="6A9F09B3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58E1D46C" w14:textId="77777777" w:rsidR="00276F1A" w:rsidRPr="009E3639" w:rsidRDefault="00276F1A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  <w:r w:rsidRPr="009E3639">
              <w:rPr>
                <w:rFonts w:ascii="Verdana" w:hAnsi="Verdana" w:cs="Arial"/>
                <w:sz w:val="20"/>
                <w:szCs w:val="20"/>
              </w:rPr>
              <w:t xml:space="preserve">Τηλέφωνο:</w:t>
            </w:r>
            <w:r w:rsidRPr="009E3639">
              <w:rPr>
                <w:rFonts w:ascii="Verdana" w:hAnsi="Verdana" w:cs="Arial"/>
                <w:sz w:val="20"/>
                <w:szCs w:val="20"/>
              </w:rPr>
              <w:tab/>
            </w:r>
            <w:r w:rsidR="000E70C4" w:rsidRPr="009E3639">
              <w:rPr>
                <w:rFonts w:ascii="Verdana" w:hAnsi="Verdana" w:cs="Arial"/>
                <w:sz w:val="20"/>
                <w:szCs w:val="20"/>
              </w:rPr>
              <w:t xml:space="preserve"> {{ sxoleio_tilefono }}</w:t>
            </w:r>
          </w:p>
        </w:tc>
      </w:tr>
      <w:tr w:rsidR="00276F1A" w:rsidRPr="009E3639" w14:paraId="37293AB6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72440964" w14:textId="77777777" w:rsidR="00276F1A" w:rsidRPr="009E3639" w:rsidRDefault="009E3639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  <w:r w:rsidRPr="009E3639">
              <w:rPr>
                <w:rFonts w:ascii="Verdana" w:hAnsi="Verdana" w:cs="Arial"/>
                <w:sz w:val="20"/>
                <w:szCs w:val="20"/>
                <w:lang w:val="en-US"/>
              </w:rPr>
              <w:t xml:space="preserve">E-mail</w:t>
            </w:r>
            <w:proofErr w:type="gramStart"/>
            <w:r w:rsidRPr="009E3639">
              <w:rPr>
                <w:rFonts w:ascii="Verdana" w:hAnsi="Verdana" w:cs="Arial"/>
                <w:sz w:val="20"/>
                <w:szCs w:val="20"/>
                <w:lang w:val="en-US"/>
              </w:rPr>
              <w:t xml:space="preserve">: {{ sxoleio_email }}</w:t>
            </w:r>
            <w:r w:rsidRPr="009E3639">
              <w:rPr>
                <w:rFonts w:ascii="Verdana" w:hAnsi="Verdana" w:cs="Arial"/>
                <w:sz w:val="20"/>
                <w:szCs w:val="20"/>
              </w:rPr>
              <w:t xml:space="preserve"/>
            </w:r>
            <w:r w:rsidR="00276F1A" w:rsidRPr="009E3639">
              <w:rPr>
                <w:rFonts w:ascii="Verdana" w:hAnsi="Verdana" w:cs="Arial"/>
                <w:sz w:val="20"/>
                <w:szCs w:val="20"/>
              </w:rPr>
              <w:t xml:space="preserve"/>
            </w:r>
            <w:proofErr w:type="gramEnd"/>
            <w:r w:rsidR="00276F1A" w:rsidRPr="009E3639">
              <w:rPr>
                <w:rFonts w:ascii="Verdana" w:hAnsi="Verdana" w:cs="Arial"/>
                <w:sz w:val="20"/>
                <w:szCs w:val="20"/>
              </w:rPr>
              <w:t xml:space="preserve"/>
            </w:r>
          </w:p>
        </w:tc>
      </w:tr>
      <w:tr w:rsidR="00276F1A" w:rsidRPr="009E3639" w14:paraId="740AC49A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43BE3BD9" w14:textId="77777777" w:rsidR="00276F1A" w:rsidRPr="009E3639" w:rsidRDefault="00276F1A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A0664F" w:rsidRPr="009E3639" w14:paraId="1C33F83A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5C2540CE" w14:textId="77777777" w:rsidR="00A0664F" w:rsidRPr="009E3639" w:rsidRDefault="00A0664F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10C6974C" w14:textId="77777777" w:rsidR="009C7DD8" w:rsidRDefault="009E3639" w:rsidP="009C7DD8">
      <w:pPr>
        <w:rPr>
          <w:rFonts w:ascii="Calibri" w:hAnsi="Calibri" w:cs="Arial"/>
          <w:b/>
        </w:rPr>
      </w:pPr>
      <w:r w:rsidRPr="009E3639">
        <w:rPr>
          <w:rFonts w:ascii="Calibri" w:hAnsi="Calibri" w:cs="Arial"/>
          <w:b/>
          <w:sz w:val="20"/>
          <w:szCs w:val="20"/>
        </w:rPr>
        <w:br w:type="textWrapping" w:clear="all"/>
      </w:r>
      <w:r w:rsidR="009C7DD8" w:rsidRPr="00A0664F">
        <w:rPr>
          <w:rFonts w:ascii="Calibri" w:hAnsi="Calibri" w:cs="Arial"/>
          <w:b/>
        </w:rPr>
        <w:t xml:space="preserve">ΘΕΜΑ:</w:t>
      </w:r>
      <w:r w:rsidR="009C7DD8" w:rsidRPr="009C7DD8">
        <w:rPr>
          <w:rFonts w:ascii="Calibri" w:hAnsi="Calibri" w:cs="Arial"/>
        </w:rPr>
        <w:t xml:space="preserve"> </w:t>
      </w:r>
      <w:r w:rsidR="009C7DD8" w:rsidRPr="00661F27">
        <w:rPr>
          <w:rFonts w:ascii="Calibri" w:hAnsi="Calibri" w:cs="Arial"/>
          <w:b/>
        </w:rPr>
        <w:t xml:space="preserve">«</w:t>
      </w:r>
      <w:r w:rsidR="005D7662" w:rsidRPr="005D7662">
        <w:rPr>
          <w:rFonts w:ascii="Calibri" w:hAnsi="Calibri" w:cs="Arial"/>
          <w:b/>
        </w:rPr>
        <w:t xml:space="preserve">Χορήγηση  άδειας </w:t>
      </w:r>
      <w:r w:rsidR="00A0664F">
        <w:rPr>
          <w:rFonts w:ascii="Calibri" w:hAnsi="Calibri" w:cs="Arial"/>
          <w:b/>
        </w:rPr>
        <w:t xml:space="preserve">ασθένειας τέκνου</w:t>
      </w:r>
      <w:r w:rsidR="005D7662" w:rsidRPr="005D7662">
        <w:rPr>
          <w:rFonts w:ascii="Calibri" w:hAnsi="Calibri" w:cs="Arial"/>
          <w:b/>
        </w:rPr>
        <w:t xml:space="preserve"> σε </w:t>
      </w:r>
      <w:r w:rsidR="00A0664F">
        <w:rPr>
          <w:rFonts w:ascii="Calibri" w:hAnsi="Calibri" w:cs="Arial"/>
          <w:b/>
        </w:rPr>
        <w:t xml:space="preserve">αναπληρωτή </w:t>
      </w:r>
      <w:r w:rsidR="005D7662" w:rsidRPr="005D7662">
        <w:rPr>
          <w:rFonts w:ascii="Calibri" w:hAnsi="Calibri" w:cs="Arial"/>
          <w:b/>
        </w:rPr>
        <w:t xml:space="preserve">εκπαιδευτικό λειτουργό</w:t>
      </w:r>
      <w:r w:rsidR="009C7DD8" w:rsidRPr="00661F27">
        <w:rPr>
          <w:rFonts w:ascii="Calibri" w:hAnsi="Calibri" w:cs="Arial"/>
          <w:b/>
        </w:rPr>
        <w:t xml:space="preserve">»</w:t>
      </w:r>
    </w:p>
    <w:p w14:paraId="2DA70A5D" w14:textId="77777777" w:rsidR="009B01E3" w:rsidRPr="00661F27" w:rsidRDefault="009B01E3" w:rsidP="009C7DD8">
      <w:pPr>
        <w:rPr>
          <w:rFonts w:ascii="Calibri" w:hAnsi="Calibri" w:cs="Arial"/>
          <w:b/>
        </w:rPr>
      </w:pPr>
    </w:p>
    <w:p w14:paraId="7C455DC2" w14:textId="77777777" w:rsidR="009B01E3" w:rsidRPr="009E3639" w:rsidRDefault="00E12F9B" w:rsidP="00A0664F">
      <w:pPr>
        <w:spacing w:line="360" w:lineRule="auto"/>
        <w:rPr>
          <w:rFonts w:asciiTheme="minorHAnsi" w:hAnsiTheme="minorHAnsi"/>
        </w:rPr>
      </w:pPr>
      <w:r w:rsidRPr="009E3639">
        <w:rPr>
          <w:rFonts w:asciiTheme="minorHAnsi" w:hAnsiTheme="minorHAnsi"/>
        </w:rPr>
        <w:t xml:space="preserve">Έχοντας υπόψη:</w:t>
      </w:r>
    </w:p>
    <w:p w14:paraId="0C2AE2BA" w14:textId="77777777" w:rsidR="00331FFF" w:rsidRPr="009E3639" w:rsidRDefault="00331FFF" w:rsidP="00331FFF">
      <w:pPr>
        <w:spacing w:line="276" w:lineRule="auto"/>
        <w:jc w:val="both"/>
        <w:rPr>
          <w:rFonts w:ascii="Calibri" w:hAnsi="Calibri"/>
        </w:rPr>
      </w:pPr>
      <w:r w:rsidRPr="009E3639">
        <w:rPr>
          <w:rFonts w:asciiTheme="minorHAnsi" w:hAnsiTheme="minorHAnsi"/>
        </w:rPr>
        <w:t xml:space="preserve">1</w:t>
      </w:r>
      <w:r w:rsidRPr="009E3639">
        <w:rPr>
          <w:rFonts w:ascii="Calibri" w:hAnsi="Calibri"/>
        </w:rPr>
        <w:t xml:space="preserve">. Το άρθρο 47, παρ. 7β του Ν. 4674/2020 </w:t>
      </w:r>
      <w:r w:rsidRPr="009E3639">
        <w:rPr>
          <w:rStyle w:val="a6"/>
          <w:rFonts w:ascii="Calibri" w:hAnsi="Calibri"/>
          <w:b w:val="0"/>
        </w:rPr>
        <w:t xml:space="preserve">Τεύχος A’ 53/11.03.2020 «</w:t>
      </w:r>
      <w:r w:rsidRPr="009E3639">
        <w:rPr>
          <w:rFonts w:ascii="Calibri" w:hAnsi="Calibri"/>
        </w:rPr>
        <w:t xml:space="preserve">Στρατηγική αναπτυξιακή προοπτική των Οργανισμών Τοπικής Αυτοδιοίκησης, ρύθμιση ζητημάτων αρμοδιότητας Υπουργείου Εσωτερικών και άλλες διατάξεις».</w:t>
      </w:r>
    </w:p>
    <w:p w14:paraId="6448A7CD" w14:textId="77777777" w:rsidR="00135B99" w:rsidRPr="009E3639" w:rsidRDefault="00331FFF" w:rsidP="00135B99">
      <w:pPr>
        <w:pStyle w:val="a4"/>
        <w:spacing w:line="312" w:lineRule="auto"/>
        <w:jc w:val="both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t xml:space="preserve">2</w:t>
      </w:r>
      <w:r w:rsidR="00135B99" w:rsidRPr="009E3639">
        <w:rPr>
          <w:rFonts w:ascii="Calibri" w:hAnsi="Calibri"/>
          <w:sz w:val="24"/>
          <w:szCs w:val="24"/>
        </w:rPr>
        <w:t xml:space="preserve">. Τις διατάξεις των άρθρων 48 και 49 του Ν.3528/2007 (ΦΕΚ 26/09-02-2007 τ.Α΄) «Κύρωση του Κώδικα Κατάστασης Δημοσίων Πολιτικών Διοικητικών Υπαλλήλων και Υπαλλήλων Ν.Π.Δ.Δ.»</w:t>
      </w:r>
    </w:p>
    <w:p w14:paraId="525A4015" w14:textId="77777777" w:rsidR="00135B99" w:rsidRPr="009E3639" w:rsidRDefault="00135B99" w:rsidP="00135B99">
      <w:pPr>
        <w:pStyle w:val="a4"/>
        <w:tabs>
          <w:tab w:val="left" w:pos="284"/>
        </w:tabs>
        <w:spacing w:line="312" w:lineRule="auto"/>
        <w:jc w:val="both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t xml:space="preserve">3. Την με αρίθμ.Φ.351.5/43/67822/Δ1/5-5-2014 του ΥΠΑΙΘ «Άδειες εκπαιδευτικών Πρωτοβάθμιας και Δευτεροβάθμιας Εκπαίδευσης»</w:t>
      </w:r>
    </w:p>
    <w:p w14:paraId="6B5952F2" w14:textId="77777777" w:rsidR="00135B99" w:rsidRPr="009E3639" w:rsidRDefault="00135B99" w:rsidP="00135B99">
      <w:pPr>
        <w:pStyle w:val="a4"/>
        <w:tabs>
          <w:tab w:val="left" w:pos="284"/>
        </w:tabs>
        <w:spacing w:line="312" w:lineRule="auto"/>
        <w:jc w:val="both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t xml:space="preserve">4. Την με αριθμ. Φ.353.1/26/153324/Δ1/25-9-2014 Υ.Α (ΦΕΚ αρ.2648 τ.Β’/7-10-2014)</w:t>
      </w:r>
      <w:r w:rsidRPr="009E3639">
        <w:rPr>
          <w:rFonts w:ascii="Calibri" w:hAnsi="Calibri" w:cs="MgHelveticaUCPol"/>
          <w:sz w:val="24"/>
          <w:szCs w:val="24"/>
        </w:rPr>
        <w:t xml:space="preserve"> «</w:t>
      </w:r>
      <w:r w:rsidRPr="009E3639">
        <w:rPr>
          <w:rFonts w:ascii="Calibri" w:hAnsi="Calibri"/>
          <w:sz w:val="24"/>
          <w:szCs w:val="24"/>
        </w:rPr>
        <w:t xml:space="preserve">Τροποποίηση της υπ' αριθμ.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</w:r>
    </w:p>
    <w:p w14:paraId="5CD00EA4" w14:textId="77777777" w:rsidR="00135B99" w:rsidRPr="009E3639" w:rsidRDefault="00135B99" w:rsidP="00135B99">
      <w:pPr>
        <w:pStyle w:val="a4"/>
        <w:tabs>
          <w:tab w:val="left" w:pos="284"/>
        </w:tabs>
        <w:spacing w:line="312" w:lineRule="auto"/>
        <w:jc w:val="both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t xml:space="preserve">5. Το άρθρο 31 του Ν.4440/2-12-2016 (ΦΕΚ Α’ 224) «Ενιαίο Σύστημα Κινητικότητας στη Δημόσια Διοίκηση και την Τοπική Αυτοδιοίκηση, υποχρεώσεις των προσώπων που διορίζονται στις θέσεις των άρθρων 6 και 8 του ν.4369/2016, ασυμβίβαστα και πρόληψη των περιπτώσεων σύγκρουσης συμφερόντων και λοιπές διατάξεις ».</w:t>
      </w:r>
    </w:p>
    <w:p w14:paraId="34CE85D1" w14:textId="77777777" w:rsidR="00135B99" w:rsidRPr="009E3639" w:rsidRDefault="00331FFF" w:rsidP="00135B99">
      <w:pPr>
        <w:pStyle w:val="a4"/>
        <w:tabs>
          <w:tab w:val="left" w:pos="284"/>
        </w:tabs>
        <w:spacing w:line="312" w:lineRule="auto"/>
        <w:jc w:val="both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t xml:space="preserve">6</w:t>
      </w:r>
      <w:r w:rsidR="00135B99" w:rsidRPr="009E3639">
        <w:rPr>
          <w:rFonts w:ascii="Calibri" w:hAnsi="Calibri"/>
          <w:sz w:val="24"/>
          <w:szCs w:val="24"/>
        </w:rPr>
        <w:t xml:space="preserve">. Την ιατρική βεβαίωση του/της παιδιάτρου {{ onoma_iatrou }}</w:t>
      </w:r>
    </w:p>
    <w:p w14:paraId="71F06D67" w14:textId="77777777" w:rsidR="00135B99" w:rsidRPr="009E3639" w:rsidRDefault="00331FFF" w:rsidP="00135B99">
      <w:pPr>
        <w:spacing w:line="312" w:lineRule="auto"/>
        <w:jc w:val="both"/>
        <w:rPr>
          <w:rFonts w:ascii="Calibri" w:hAnsi="Calibri"/>
        </w:rPr>
      </w:pPr>
      <w:r w:rsidRPr="009E3639">
        <w:rPr>
          <w:rFonts w:ascii="Calibri" w:hAnsi="Calibri"/>
        </w:rPr>
        <w:t xml:space="preserve">7</w:t>
      </w:r>
      <w:r w:rsidR="00135B99" w:rsidRPr="009E3639">
        <w:rPr>
          <w:rFonts w:ascii="Calibri" w:hAnsi="Calibri"/>
        </w:rPr>
        <w:t xml:space="preserve">. </w:t>
      </w:r>
      <w:r w:rsidR="00135B99" w:rsidRPr="009E3639">
        <w:rPr>
          <w:rFonts w:ascii="Calibri" w:hAnsi="Calibri"/>
          <w:bCs/>
        </w:rPr>
        <w:t xml:space="preserve">Την από {{ imerominia_aitisis }} αίτηση {{ tou_tis }} κ. {{ onomateponymo }}, εκπαιδευτικού του κλάδου {{ klados }}-{{ klados_perigrafi }}, του {{ sxoleio_gen }}</w:t>
      </w:r>
      <w:r w:rsidR="00135B99" w:rsidRPr="009E3639">
        <w:rPr>
          <w:rFonts w:ascii="Calibri" w:hAnsi="Calibri"/>
          <w:b/>
          <w:bCs/>
        </w:rPr>
        <w:t xml:space="preserve"/>
      </w:r>
      <w:r w:rsidR="00135B99" w:rsidRPr="009E3639">
        <w:rPr>
          <w:rFonts w:ascii="Calibri" w:hAnsi="Calibri"/>
        </w:rPr>
        <w:t xml:space="preserve"/>
      </w:r>
      <w:r w:rsidR="00135B99" w:rsidRPr="009E3639">
        <w:rPr>
          <w:rFonts w:ascii="Calibri" w:hAnsi="Calibri"/>
          <w:bCs/>
        </w:rPr>
        <w:t xml:space="preserve"/>
      </w:r>
      <w:r w:rsidR="00135B99" w:rsidRPr="009E3639">
        <w:rPr>
          <w:rFonts w:ascii="Calibri" w:hAnsi="Calibri"/>
          <w:b/>
          <w:bCs/>
        </w:rPr>
        <w:t xml:space="preserve"/>
      </w:r>
      <w:r w:rsidR="00135B99" w:rsidRPr="009E3639">
        <w:rPr>
          <w:rFonts w:ascii="Calibri" w:hAnsi="Calibri"/>
          <w:bCs/>
        </w:rPr>
        <w:t xml:space="preserve"/>
      </w:r>
      <w:r w:rsidR="00135B99" w:rsidRPr="009E3639">
        <w:rPr>
          <w:rFonts w:ascii="Calibri" w:hAnsi="Calibri"/>
          <w:b/>
          <w:bCs/>
        </w:rPr>
        <w:t xml:space="preserve"/>
      </w:r>
      <w:r w:rsidR="00135B99" w:rsidRPr="009E3639">
        <w:rPr>
          <w:rFonts w:ascii="Calibri" w:hAnsi="Calibri"/>
          <w:bCs/>
        </w:rPr>
        <w:t xml:space="preserve"/>
      </w:r>
      <w:r w:rsidR="00135B99" w:rsidRPr="009E3639">
        <w:rPr>
          <w:rFonts w:ascii="Calibri" w:hAnsi="Calibri"/>
          <w:b/>
          <w:bCs/>
        </w:rPr>
        <w:t xml:space="preserve"/>
      </w:r>
      <w:r w:rsidR="00135B99" w:rsidRPr="009E3639">
        <w:rPr>
          <w:rFonts w:ascii="Calibri" w:hAnsi="Calibri"/>
          <w:bCs/>
        </w:rPr>
        <w:t xml:space="preserve"/>
      </w:r>
      <w:proofErr w:type="spellStart"/>
      <w:r w:rsidR="00135B99" w:rsidRPr="009E3639">
        <w:rPr>
          <w:rFonts w:ascii="Calibri" w:hAnsi="Calibri"/>
          <w:bCs/>
        </w:rPr>
        <w:t xml:space="preserve"/>
      </w:r>
      <w:proofErr w:type="spellEnd"/>
      <w:r w:rsidR="00135B99" w:rsidRPr="009E3639">
        <w:rPr>
          <w:rFonts w:ascii="Calibri" w:hAnsi="Calibri"/>
          <w:bCs/>
        </w:rPr>
        <w:t xml:space="preserve">, </w:t>
      </w:r>
      <w:r w:rsidR="00135B99" w:rsidRPr="009E3639">
        <w:rPr>
          <w:rFonts w:ascii="Calibri" w:hAnsi="Calibri"/>
        </w:rPr>
        <w:t xml:space="preserve">για </w:t>
      </w:r>
      <w:r w:rsidR="00135B99" w:rsidRPr="009E3639">
        <w:rPr>
          <w:rFonts w:ascii="Calibri" w:hAnsi="Calibri"/>
          <w:bCs/>
        </w:rPr>
        <w:t xml:space="preserve">χορήγηση </w:t>
      </w:r>
      <w:r w:rsidR="00135B99" w:rsidRPr="009E3639">
        <w:rPr>
          <w:rFonts w:ascii="Calibri" w:hAnsi="Calibri"/>
        </w:rPr>
        <w:t xml:space="preserve"> άδειας  για ασθένεια τέκνου.</w:t>
      </w:r>
    </w:p>
    <w:p w14:paraId="2FA1F763" w14:textId="77777777" w:rsidR="009B01E3" w:rsidRPr="009E3639" w:rsidRDefault="009B01E3" w:rsidP="00135B99">
      <w:pPr>
        <w:spacing w:line="312" w:lineRule="auto"/>
        <w:jc w:val="both"/>
        <w:rPr>
          <w:rFonts w:ascii="Calibri" w:hAnsi="Calibri"/>
        </w:rPr>
      </w:pPr>
    </w:p>
    <w:p w14:paraId="739C6B40" w14:textId="77777777" w:rsidR="00E12F9B" w:rsidRPr="009E3639" w:rsidRDefault="00A0664F" w:rsidP="000E70C4">
      <w:pPr>
        <w:pStyle w:val="1"/>
        <w:spacing w:line="312" w:lineRule="auto"/>
        <w:ind w:left="2880" w:firstLine="720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lastRenderedPageBreak/>
        <w:t xml:space="preserve">ΑΠΟΦΑΣΙΖΟΥΜΕ</w:t>
      </w:r>
    </w:p>
    <w:p w14:paraId="52CB71BB" w14:textId="77777777" w:rsidR="00A0664F" w:rsidRPr="009E3639" w:rsidRDefault="00A0664F" w:rsidP="00A0664F">
      <w:pPr>
        <w:pStyle w:val="4"/>
        <w:spacing w:line="312" w:lineRule="auto"/>
        <w:jc w:val="both"/>
        <w:rPr>
          <w:rFonts w:ascii="Calibri" w:hAnsi="Calibri"/>
          <w:b w:val="0"/>
          <w:bCs w:val="0"/>
          <w:sz w:val="24"/>
          <w:szCs w:val="24"/>
        </w:rPr>
      </w:pPr>
      <w:r w:rsidRPr="009E3639">
        <w:rPr>
          <w:rFonts w:ascii="Calibri" w:hAnsi="Calibri"/>
          <w:b w:val="0"/>
          <w:sz w:val="24"/>
          <w:szCs w:val="24"/>
        </w:rPr>
        <w:t xml:space="preserve">Χορηγούμε {{ ston_stin }} κ. {{ onomateponymo }}, {{ anaplirotis_ait }} εκπαιδευτικό, κλάδου {{ klados }}-{{ klados_perigrafi }}, άδεια για ασθένεια τέκνου με αποδοχές {{ imeres_olografos }} ({{ imeres_arithmitika }}) {{ ergasimon }} {{ imeres_lexi }} από {{ imerominia_apo }} έως  και {{ imerominia_eos }}</w:t>
      </w:r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Start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End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r w:rsidR="009E3639"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r w:rsidR="00493650"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r w:rsidRPr="009E3639">
        <w:rPr>
          <w:rFonts w:ascii="Calibri" w:hAnsi="Calibri"/>
          <w:b w:val="0"/>
          <w:sz w:val="24"/>
          <w:szCs w:val="24"/>
        </w:rPr>
        <w:t xml:space="preserve"/>
      </w:r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Start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End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Start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End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</w:p>
    <w:p w14:paraId="61D6F9F5" w14:textId="77777777" w:rsidR="009E3639" w:rsidRDefault="009E3639" w:rsidP="00E12F9B">
      <w:pPr>
        <w:rPr>
          <w:rFonts w:ascii="Calibri" w:hAnsi="Calibri" w:cs="Arial"/>
          <w:b/>
        </w:rPr>
      </w:pPr>
      <w:r w:rsidRPr="009E3639">
        <w:rPr>
          <w:rFonts w:ascii="Calibri" w:hAnsi="Calibri" w:cs="Arial"/>
          <w:b/>
        </w:rPr>
        <w:t xml:space="preserve">                                                                                                                   </w:t>
      </w:r>
    </w:p>
    <w:p w14:paraId="0F4022D8" w14:textId="77777777" w:rsidR="009E3639" w:rsidRDefault="009E3639" w:rsidP="00E12F9B">
      <w:pPr>
        <w:rPr>
          <w:rFonts w:ascii="Calibri" w:hAnsi="Calibri" w:cs="Arial"/>
          <w:b/>
        </w:rPr>
      </w:pPr>
    </w:p>
    <w:p w14:paraId="2A856F18" w14:textId="77777777" w:rsidR="009E3639" w:rsidRPr="009E3639" w:rsidRDefault="009E3639" w:rsidP="00E12F9B">
      <w:pPr>
        <w:rPr>
          <w:rFonts w:ascii="Calibri" w:hAnsi="Calibri" w:cs="Arial"/>
          <w:b/>
        </w:rPr>
      </w:pPr>
    </w:p>
    <w:p w14:paraId="5C03AF27" w14:textId="77777777" w:rsidR="009E3639" w:rsidRDefault="009E3639" w:rsidP="00E12F9B">
      <w:pPr>
        <w:rPr>
          <w:rFonts w:asciiTheme="minorHAnsi" w:hAnsiTheme="minorHAnsi" w:cs="Arial"/>
          <w:b/>
        </w:rPr>
      </w:pPr>
      <w:r>
        <w:rPr>
          <w:rFonts w:ascii="Calibri" w:hAnsi="Calibri" w:cs="Arial"/>
          <w:b/>
        </w:rPr>
        <w:t xml:space="preserve">{{ dieuthintis_titlos }}</w:t>
      </w:r>
      <w:r w:rsidRPr="009E3639">
        <w:rPr>
          <w:rFonts w:ascii="Calibri" w:hAnsi="Calibri" w:cs="Arial"/>
          <w:b/>
        </w:rPr>
        <w:t xml:space="preserve"/>
      </w:r>
      <w:r>
        <w:rPr>
          <w:rFonts w:asciiTheme="minorHAnsi" w:hAnsiTheme="minorHAnsi" w:cs="Arial"/>
          <w:b/>
        </w:rPr>
        <w:t xml:space="preserve"/>
      </w:r>
    </w:p>
    <w:p w14:paraId="1463574B" w14:textId="77777777" w:rsidR="00A0664F" w:rsidRPr="00A0664F" w:rsidRDefault="00A0664F" w:rsidP="00E12F9B">
      <w:pPr>
        <w:rPr>
          <w:rFonts w:ascii="Verdana" w:hAnsi="Verdana"/>
          <w:sz w:val="18"/>
          <w:szCs w:val="18"/>
        </w:rPr>
      </w:pPr>
      <w:r w:rsidRPr="00E60698">
        <w:rPr>
          <w:rFonts w:ascii="Verdana" w:hAnsi="Verdana"/>
          <w:sz w:val="18"/>
          <w:szCs w:val="18"/>
        </w:rPr>
        <w:t xml:space="preserve">ΚΟΙΝΟΠΟΙΗΣΗ</w:t>
      </w:r>
      <w:r>
        <w:rPr>
          <w:rFonts w:ascii="Verdana" w:hAnsi="Verdana"/>
          <w:sz w:val="18"/>
          <w:szCs w:val="18"/>
        </w:rPr>
        <w:t xml:space="preserve">:</w:t>
      </w:r>
    </w:p>
    <w:p w14:paraId="42188FD8" w14:textId="77777777" w:rsidR="00A0664F" w:rsidRPr="00962284" w:rsidRDefault="00A0664F" w:rsidP="00A0664F">
      <w:pPr>
        <w:numPr>
          <w:ilvl w:val="0"/>
          <w:numId w:val="8"/>
        </w:num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  <w:r w:rsidRPr="00962284">
        <w:rPr>
          <w:rFonts w:ascii="Verdana" w:hAnsi="Verdana"/>
          <w:bCs/>
          <w:sz w:val="18"/>
          <w:szCs w:val="18"/>
        </w:rPr>
        <w:t xml:space="preserve">Δ/νση {{ vathmida_syntomo }} {{ nomos_gen }}</w:t>
      </w:r>
      <w:r w:rsidR="009E3639">
        <w:rPr>
          <w:rFonts w:ascii="Verdana" w:hAnsi="Verdana"/>
          <w:bCs/>
          <w:sz w:val="18"/>
          <w:szCs w:val="18"/>
        </w:rPr>
        <w:t xml:space="preserve"/>
      </w:r>
      <w:r w:rsidRPr="00962284">
        <w:rPr>
          <w:rFonts w:ascii="Verdana" w:hAnsi="Verdana"/>
          <w:bCs/>
          <w:sz w:val="18"/>
          <w:szCs w:val="18"/>
        </w:rPr>
        <w:t xml:space="preserve"/>
      </w:r>
      <w:r w:rsidR="009E3639">
        <w:rPr>
          <w:rFonts w:ascii="Verdana" w:hAnsi="Verdana"/>
          <w:bCs/>
          <w:sz w:val="18"/>
          <w:szCs w:val="18"/>
        </w:rPr>
        <w:t xml:space="preserve"> </w:t>
      </w:r>
    </w:p>
    <w:p w14:paraId="435322C4" w14:textId="77777777" w:rsidR="00A0664F" w:rsidRDefault="00A0664F" w:rsidP="00A0664F">
      <w:pPr>
        <w:numPr>
          <w:ilvl w:val="0"/>
          <w:numId w:val="8"/>
        </w:num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{{ endiaferomenos }}</w:t>
      </w:r>
      <w:r w:rsidRPr="00962284">
        <w:rPr>
          <w:rFonts w:ascii="Verdana" w:hAnsi="Verdana"/>
          <w:sz w:val="18"/>
          <w:szCs w:val="18"/>
        </w:rPr>
        <w:t xml:space="preserve"/>
      </w:r>
      <w:r>
        <w:rPr>
          <w:rFonts w:ascii="Verdana" w:hAnsi="Verdana"/>
          <w:sz w:val="18"/>
          <w:szCs w:val="18"/>
        </w:rPr>
        <w:t xml:space="preserve"/>
      </w:r>
    </w:p>
    <w:p w14:paraId="6769961D" w14:textId="77777777" w:rsidR="00A0664F" w:rsidRDefault="00A0664F" w:rsidP="00A0664F">
      <w:pPr>
        <w:numPr>
          <w:ilvl w:val="0"/>
          <w:numId w:val="8"/>
        </w:num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Αρχείο Σχολείου</w:t>
      </w:r>
    </w:p>
    <w:p w14:paraId="58B0B95D" w14:textId="77777777" w:rsidR="009B01E3" w:rsidRDefault="009B01E3" w:rsidP="009B01E3">
      <w:p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</w:p>
    <w:p w14:paraId="0EC41508" w14:textId="77777777" w:rsidR="009B01E3" w:rsidRDefault="00331FFF" w:rsidP="00331FFF">
      <w:pPr>
        <w:autoSpaceDN w:val="0"/>
        <w:spacing w:line="312" w:lineRule="auto"/>
        <w:ind w:left="576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…………………………………………</w:t>
      </w:r>
    </w:p>
    <w:p w14:paraId="13678B22" w14:textId="77777777" w:rsidR="009B01E3" w:rsidRDefault="009B01E3" w:rsidP="009B01E3">
      <w:p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</w:p>
    <w:p w14:paraId="065145D0" w14:textId="77777777" w:rsidR="009B01E3" w:rsidRDefault="009B01E3" w:rsidP="009B01E3">
      <w:p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</w:p>
    <w:p w14:paraId="76EFE159" w14:textId="77777777" w:rsidR="00A0664F" w:rsidRDefault="00A0664F" w:rsidP="00A0664F">
      <w:pPr>
        <w:autoSpaceDN w:val="0"/>
        <w:spacing w:line="312" w:lineRule="auto"/>
        <w:ind w:left="360"/>
        <w:jc w:val="both"/>
        <w:rPr>
          <w:rFonts w:ascii="Verdana" w:hAnsi="Verdana"/>
          <w:sz w:val="18"/>
          <w:szCs w:val="18"/>
        </w:rPr>
      </w:pPr>
    </w:p>
    <w:p w14:paraId="6BA51AA6" w14:textId="10A94087" w:rsidR="00A0664F" w:rsidRDefault="00A0664F" w:rsidP="00A0664F">
      <w:pPr>
        <w:autoSpaceDN w:val="0"/>
        <w:spacing w:line="312" w:lineRule="auto"/>
        <w:ind w:left="360"/>
        <w:jc w:val="both"/>
        <w:rPr>
          <w:rFonts w:ascii="Verdana" w:hAnsi="Verdana"/>
          <w:sz w:val="18"/>
          <w:szCs w:val="18"/>
        </w:rPr>
      </w:pPr>
    </w:p>
    <w:p w14:paraId="37FC544E" w14:textId="77777777" w:rsidR="00A0664F" w:rsidRPr="00962284" w:rsidRDefault="00A0664F" w:rsidP="00A0664F">
      <w:pPr>
        <w:autoSpaceDN w:val="0"/>
        <w:spacing w:line="312" w:lineRule="auto"/>
        <w:ind w:left="360"/>
        <w:jc w:val="center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</w:rPr>
        <w:drawing>
          <wp:anchor distT="0" distB="0" distL="114300" distR="114300" simplePos="0" relativeHeight="251658752" behindDoc="0" locked="0" layoutInCell="1" allowOverlap="1" wp14:anchorId="6E62FD8D" wp14:editId="66A60660">
            <wp:simplePos x="0" y="0"/>
            <wp:positionH relativeFrom="column">
              <wp:posOffset>990600</wp:posOffset>
            </wp:positionH>
            <wp:positionV relativeFrom="paragraph">
              <wp:posOffset>9702800</wp:posOffset>
            </wp:positionV>
            <wp:extent cx="5814060" cy="556260"/>
            <wp:effectExtent l="19050" t="0" r="0" b="0"/>
            <wp:wrapNone/>
            <wp:docPr id="1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63B13DE" w14:textId="2FF9CC17" w:rsidR="001F2C79" w:rsidRDefault="00A0664F" w:rsidP="00A0664F">
      <w:pPr>
        <w:spacing w:line="480" w:lineRule="auto"/>
        <w:jc w:val="center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59776" behindDoc="0" locked="0" layoutInCell="1" allowOverlap="1" wp14:anchorId="0A4F9055" wp14:editId="1D174847">
            <wp:simplePos x="0" y="0"/>
            <wp:positionH relativeFrom="column">
              <wp:posOffset>990600</wp:posOffset>
            </wp:positionH>
            <wp:positionV relativeFrom="paragraph">
              <wp:posOffset>9702800</wp:posOffset>
            </wp:positionV>
            <wp:extent cx="5814060" cy="556260"/>
            <wp:effectExtent l="19050" t="0" r="0" b="0"/>
            <wp:wrapNone/>
            <wp:docPr id="1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1F2C79" w:rsidSect="00AC13DA">
      <w:footerReference w:type="default" r:id="rId10"/>
      <w:pgSz w:w="11906" w:h="16838"/>
      <w:pgMar w:top="539" w:right="1134" w:bottom="709" w:left="1134" w:header="709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218F0" w14:textId="77777777" w:rsidR="00223BCE" w:rsidRDefault="00223BCE" w:rsidP="005B68E2">
      <w:r>
        <w:separator/>
      </w:r>
    </w:p>
  </w:endnote>
  <w:endnote w:type="continuationSeparator" w:id="0">
    <w:p w14:paraId="035B4F31" w14:textId="77777777" w:rsidR="00223BCE" w:rsidRDefault="00223BCE" w:rsidP="005B6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A1"/>
    <w:family w:val="roman"/>
    <w:pitch w:val="variable"/>
    <w:sig w:usb0="00000287" w:usb1="00000000" w:usb2="00000000" w:usb3="00000000" w:csb0="0000009F" w:csb1="00000000"/>
  </w:font>
  <w:font w:name="MgHelvetic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gHelveticaUCPol"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56562" w14:textId="7FF51E19" w:rsidR="005B68E2" w:rsidRDefault="00E32AA8" w:rsidP="00E32AA8">
    <w:pPr>
      <w:pStyle w:val="a7"/>
      <w:jc w:val="center"/>
    </w:pPr>
    <w:r>
      <w:rPr>
        <w:noProof/>
      </w:rPr>
      <w:drawing>
        <wp:inline distT="0" distB="0" distL="0" distR="0" wp14:anchorId="7990959F" wp14:editId="3AC8EE5F">
          <wp:extent cx="5267325" cy="819150"/>
          <wp:effectExtent l="0" t="0" r="9525" b="0"/>
          <wp:docPr id="6" name="Εικόνα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Εικόνα 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732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5F423" w14:textId="77777777" w:rsidR="00223BCE" w:rsidRDefault="00223BCE" w:rsidP="005B68E2">
      <w:r>
        <w:separator/>
      </w:r>
    </w:p>
  </w:footnote>
  <w:footnote w:type="continuationSeparator" w:id="0">
    <w:p w14:paraId="1D54B91F" w14:textId="77777777" w:rsidR="00223BCE" w:rsidRDefault="00223BCE" w:rsidP="005B68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03737"/>
    <w:multiLevelType w:val="hybridMultilevel"/>
    <w:tmpl w:val="E66EA65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F53F4"/>
    <w:multiLevelType w:val="singleLevel"/>
    <w:tmpl w:val="DD4655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</w:abstractNum>
  <w:abstractNum w:abstractNumId="2" w15:restartNumberingAfterBreak="0">
    <w:nsid w:val="19D528A4"/>
    <w:multiLevelType w:val="hybridMultilevel"/>
    <w:tmpl w:val="B226DAF8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tabs>
          <w:tab w:val="num" w:pos="1667"/>
        </w:tabs>
        <w:ind w:left="1667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387"/>
        </w:tabs>
        <w:ind w:left="2387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3107"/>
        </w:tabs>
        <w:ind w:left="3107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827"/>
        </w:tabs>
        <w:ind w:left="3827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547"/>
        </w:tabs>
        <w:ind w:left="4547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267"/>
        </w:tabs>
        <w:ind w:left="5267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987"/>
        </w:tabs>
        <w:ind w:left="5987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707"/>
        </w:tabs>
        <w:ind w:left="6707" w:hanging="180"/>
      </w:pPr>
    </w:lvl>
  </w:abstractNum>
  <w:abstractNum w:abstractNumId="3" w15:restartNumberingAfterBreak="0">
    <w:nsid w:val="2D6D7326"/>
    <w:multiLevelType w:val="hybridMultilevel"/>
    <w:tmpl w:val="8D1CECA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556B45"/>
    <w:multiLevelType w:val="hybridMultilevel"/>
    <w:tmpl w:val="1090A68A"/>
    <w:lvl w:ilvl="0" w:tplc="0408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8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825FCD"/>
    <w:multiLevelType w:val="hybridMultilevel"/>
    <w:tmpl w:val="001A2EEE"/>
    <w:lvl w:ilvl="0" w:tplc="85626A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7C23E10"/>
    <w:multiLevelType w:val="hybridMultilevel"/>
    <w:tmpl w:val="48229026"/>
    <w:lvl w:ilvl="0" w:tplc="C60C3938">
      <w:start w:val="1"/>
      <w:numFmt w:val="decimal"/>
      <w:lvlText w:val="%1."/>
      <w:lvlJc w:val="left"/>
      <w:pPr>
        <w:tabs>
          <w:tab w:val="num" w:pos="587"/>
        </w:tabs>
        <w:ind w:left="587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B486B7D"/>
    <w:multiLevelType w:val="hybridMultilevel"/>
    <w:tmpl w:val="C1404574"/>
    <w:lvl w:ilvl="0" w:tplc="0408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2"/>
  </w:num>
  <w:num w:numId="5">
    <w:abstractNumId w:val="6"/>
  </w:num>
  <w:num w:numId="6">
    <w:abstractNumId w:val="0"/>
  </w:num>
  <w:num w:numId="7">
    <w:abstractNumId w:val="3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155"/>
    <w:rsid w:val="00010681"/>
    <w:rsid w:val="00020699"/>
    <w:rsid w:val="00026230"/>
    <w:rsid w:val="000349CC"/>
    <w:rsid w:val="000362C7"/>
    <w:rsid w:val="00061D93"/>
    <w:rsid w:val="00075FB4"/>
    <w:rsid w:val="00094B15"/>
    <w:rsid w:val="000B15CB"/>
    <w:rsid w:val="000B20ED"/>
    <w:rsid w:val="000B6E22"/>
    <w:rsid w:val="000C6470"/>
    <w:rsid w:val="000D0AB4"/>
    <w:rsid w:val="000D1CD1"/>
    <w:rsid w:val="000E4152"/>
    <w:rsid w:val="000E70C4"/>
    <w:rsid w:val="001164BB"/>
    <w:rsid w:val="00127A4C"/>
    <w:rsid w:val="00135B99"/>
    <w:rsid w:val="0013694C"/>
    <w:rsid w:val="001442DC"/>
    <w:rsid w:val="001507DE"/>
    <w:rsid w:val="001610B0"/>
    <w:rsid w:val="001839F9"/>
    <w:rsid w:val="00184997"/>
    <w:rsid w:val="0019192C"/>
    <w:rsid w:val="00192641"/>
    <w:rsid w:val="001A51F6"/>
    <w:rsid w:val="001B6CCF"/>
    <w:rsid w:val="001C28BB"/>
    <w:rsid w:val="001C3D1E"/>
    <w:rsid w:val="001C5C9F"/>
    <w:rsid w:val="001D3D91"/>
    <w:rsid w:val="001F2C79"/>
    <w:rsid w:val="002169C6"/>
    <w:rsid w:val="00223BCE"/>
    <w:rsid w:val="00224C89"/>
    <w:rsid w:val="0023234A"/>
    <w:rsid w:val="00245DB4"/>
    <w:rsid w:val="00252585"/>
    <w:rsid w:val="00255E56"/>
    <w:rsid w:val="00256B77"/>
    <w:rsid w:val="00263154"/>
    <w:rsid w:val="00276F1A"/>
    <w:rsid w:val="00277DC9"/>
    <w:rsid w:val="00282893"/>
    <w:rsid w:val="00292B12"/>
    <w:rsid w:val="002A0155"/>
    <w:rsid w:val="002C49C9"/>
    <w:rsid w:val="002E0DE2"/>
    <w:rsid w:val="002E4F47"/>
    <w:rsid w:val="002F4E1F"/>
    <w:rsid w:val="002F52D4"/>
    <w:rsid w:val="00302CF1"/>
    <w:rsid w:val="00312204"/>
    <w:rsid w:val="003211FD"/>
    <w:rsid w:val="00321B25"/>
    <w:rsid w:val="00323AAC"/>
    <w:rsid w:val="00331624"/>
    <w:rsid w:val="00331B0D"/>
    <w:rsid w:val="00331FFF"/>
    <w:rsid w:val="003531C9"/>
    <w:rsid w:val="00366B19"/>
    <w:rsid w:val="00371F91"/>
    <w:rsid w:val="003739A2"/>
    <w:rsid w:val="00390FA3"/>
    <w:rsid w:val="0039127A"/>
    <w:rsid w:val="00391C20"/>
    <w:rsid w:val="003A41CF"/>
    <w:rsid w:val="003C6C21"/>
    <w:rsid w:val="003F1691"/>
    <w:rsid w:val="004076F7"/>
    <w:rsid w:val="00407A61"/>
    <w:rsid w:val="004133D1"/>
    <w:rsid w:val="0043322C"/>
    <w:rsid w:val="00435B0F"/>
    <w:rsid w:val="00452F1B"/>
    <w:rsid w:val="004633A3"/>
    <w:rsid w:val="00464BC4"/>
    <w:rsid w:val="00493650"/>
    <w:rsid w:val="00495FA4"/>
    <w:rsid w:val="004A2B31"/>
    <w:rsid w:val="004A429A"/>
    <w:rsid w:val="004E068C"/>
    <w:rsid w:val="004E38F2"/>
    <w:rsid w:val="004E4E52"/>
    <w:rsid w:val="004F4611"/>
    <w:rsid w:val="00504785"/>
    <w:rsid w:val="00513637"/>
    <w:rsid w:val="00517F5D"/>
    <w:rsid w:val="00526A66"/>
    <w:rsid w:val="00536B22"/>
    <w:rsid w:val="00544685"/>
    <w:rsid w:val="00554940"/>
    <w:rsid w:val="0058269F"/>
    <w:rsid w:val="005921A8"/>
    <w:rsid w:val="005950F4"/>
    <w:rsid w:val="005A1220"/>
    <w:rsid w:val="005B68E2"/>
    <w:rsid w:val="005C1C78"/>
    <w:rsid w:val="005C3139"/>
    <w:rsid w:val="005C6F2A"/>
    <w:rsid w:val="005D676F"/>
    <w:rsid w:val="005D7662"/>
    <w:rsid w:val="005F5A0C"/>
    <w:rsid w:val="005F7A8C"/>
    <w:rsid w:val="006019A0"/>
    <w:rsid w:val="00610D3A"/>
    <w:rsid w:val="00613F0B"/>
    <w:rsid w:val="006617F7"/>
    <w:rsid w:val="00661F27"/>
    <w:rsid w:val="00662320"/>
    <w:rsid w:val="00662A94"/>
    <w:rsid w:val="00693E6A"/>
    <w:rsid w:val="006A4642"/>
    <w:rsid w:val="006C1089"/>
    <w:rsid w:val="006C18B9"/>
    <w:rsid w:val="006D3D8E"/>
    <w:rsid w:val="007124AA"/>
    <w:rsid w:val="00722E7B"/>
    <w:rsid w:val="0074127A"/>
    <w:rsid w:val="00742E85"/>
    <w:rsid w:val="00762A4A"/>
    <w:rsid w:val="007A0C16"/>
    <w:rsid w:val="007A2314"/>
    <w:rsid w:val="007A5BA5"/>
    <w:rsid w:val="007C19ED"/>
    <w:rsid w:val="007C382A"/>
    <w:rsid w:val="007E493B"/>
    <w:rsid w:val="007F3459"/>
    <w:rsid w:val="0080429A"/>
    <w:rsid w:val="008068F2"/>
    <w:rsid w:val="00824644"/>
    <w:rsid w:val="00850B2C"/>
    <w:rsid w:val="00860FBE"/>
    <w:rsid w:val="00870674"/>
    <w:rsid w:val="00870C3C"/>
    <w:rsid w:val="008849D1"/>
    <w:rsid w:val="00886ECD"/>
    <w:rsid w:val="008A055B"/>
    <w:rsid w:val="008A4F3A"/>
    <w:rsid w:val="008A618F"/>
    <w:rsid w:val="008A6416"/>
    <w:rsid w:val="008D077D"/>
    <w:rsid w:val="008D4B60"/>
    <w:rsid w:val="008D7E4D"/>
    <w:rsid w:val="008E5EB6"/>
    <w:rsid w:val="009035EA"/>
    <w:rsid w:val="00911C26"/>
    <w:rsid w:val="0091228E"/>
    <w:rsid w:val="00914868"/>
    <w:rsid w:val="00920293"/>
    <w:rsid w:val="009205AF"/>
    <w:rsid w:val="00941905"/>
    <w:rsid w:val="0096080D"/>
    <w:rsid w:val="00962E8A"/>
    <w:rsid w:val="00985EC7"/>
    <w:rsid w:val="009B01E3"/>
    <w:rsid w:val="009B10D6"/>
    <w:rsid w:val="009B3A33"/>
    <w:rsid w:val="009C6615"/>
    <w:rsid w:val="009C7DD8"/>
    <w:rsid w:val="009E3639"/>
    <w:rsid w:val="00A04DAD"/>
    <w:rsid w:val="00A0664F"/>
    <w:rsid w:val="00A07476"/>
    <w:rsid w:val="00A13D71"/>
    <w:rsid w:val="00A277E5"/>
    <w:rsid w:val="00A35E1C"/>
    <w:rsid w:val="00A53C67"/>
    <w:rsid w:val="00A63DA3"/>
    <w:rsid w:val="00A73CC7"/>
    <w:rsid w:val="00A80D1D"/>
    <w:rsid w:val="00A9186A"/>
    <w:rsid w:val="00AB0ADE"/>
    <w:rsid w:val="00AB3DDB"/>
    <w:rsid w:val="00AC13DA"/>
    <w:rsid w:val="00AD53C3"/>
    <w:rsid w:val="00AD7476"/>
    <w:rsid w:val="00AE0E52"/>
    <w:rsid w:val="00AF0D34"/>
    <w:rsid w:val="00B04A10"/>
    <w:rsid w:val="00B11145"/>
    <w:rsid w:val="00B11B72"/>
    <w:rsid w:val="00B33F92"/>
    <w:rsid w:val="00B444EB"/>
    <w:rsid w:val="00B4544F"/>
    <w:rsid w:val="00B500E5"/>
    <w:rsid w:val="00B5745F"/>
    <w:rsid w:val="00B6490A"/>
    <w:rsid w:val="00B6548F"/>
    <w:rsid w:val="00B95671"/>
    <w:rsid w:val="00BA3D51"/>
    <w:rsid w:val="00BA60BC"/>
    <w:rsid w:val="00BB51D8"/>
    <w:rsid w:val="00BC31AD"/>
    <w:rsid w:val="00BE177C"/>
    <w:rsid w:val="00C3479A"/>
    <w:rsid w:val="00C3679A"/>
    <w:rsid w:val="00C51E8A"/>
    <w:rsid w:val="00C923D7"/>
    <w:rsid w:val="00CA28BF"/>
    <w:rsid w:val="00CC3F5D"/>
    <w:rsid w:val="00CD1375"/>
    <w:rsid w:val="00CD5E03"/>
    <w:rsid w:val="00CF1CA0"/>
    <w:rsid w:val="00D0084F"/>
    <w:rsid w:val="00D011CC"/>
    <w:rsid w:val="00D51D44"/>
    <w:rsid w:val="00D574CA"/>
    <w:rsid w:val="00D57EA4"/>
    <w:rsid w:val="00D72615"/>
    <w:rsid w:val="00DA48FD"/>
    <w:rsid w:val="00DA7D7C"/>
    <w:rsid w:val="00DC12FE"/>
    <w:rsid w:val="00DC1A2E"/>
    <w:rsid w:val="00DE4251"/>
    <w:rsid w:val="00DE7282"/>
    <w:rsid w:val="00E029F8"/>
    <w:rsid w:val="00E10EC3"/>
    <w:rsid w:val="00E12F9B"/>
    <w:rsid w:val="00E14FE1"/>
    <w:rsid w:val="00E32AA8"/>
    <w:rsid w:val="00E36D5D"/>
    <w:rsid w:val="00E4558D"/>
    <w:rsid w:val="00E61EA0"/>
    <w:rsid w:val="00E63616"/>
    <w:rsid w:val="00E729F6"/>
    <w:rsid w:val="00E7486D"/>
    <w:rsid w:val="00E822E9"/>
    <w:rsid w:val="00E92177"/>
    <w:rsid w:val="00E95EF6"/>
    <w:rsid w:val="00EA3C0B"/>
    <w:rsid w:val="00EA50B1"/>
    <w:rsid w:val="00EC4D0A"/>
    <w:rsid w:val="00EC7B78"/>
    <w:rsid w:val="00EF0933"/>
    <w:rsid w:val="00F27559"/>
    <w:rsid w:val="00F41A72"/>
    <w:rsid w:val="00F524CF"/>
    <w:rsid w:val="00F61C85"/>
    <w:rsid w:val="00F6381E"/>
    <w:rsid w:val="00F6394C"/>
    <w:rsid w:val="00F6526B"/>
    <w:rsid w:val="00F82E39"/>
    <w:rsid w:val="00F83736"/>
    <w:rsid w:val="00F92507"/>
    <w:rsid w:val="00FB5E35"/>
    <w:rsid w:val="00FB6FF3"/>
    <w:rsid w:val="00FC477B"/>
    <w:rsid w:val="00FD2920"/>
    <w:rsid w:val="00FE229C"/>
    <w:rsid w:val="00FF1D5A"/>
    <w:rsid w:val="00FF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5938EF7"/>
  <w15:docId w15:val="{F383C540-0A9E-4399-A974-15148E3F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33F92"/>
    <w:rPr>
      <w:sz w:val="24"/>
      <w:szCs w:val="24"/>
    </w:rPr>
  </w:style>
  <w:style w:type="paragraph" w:styleId="1">
    <w:name w:val="heading 1"/>
    <w:basedOn w:val="a"/>
    <w:next w:val="a"/>
    <w:link w:val="1Char"/>
    <w:qFormat/>
    <w:rsid w:val="00A0664F"/>
    <w:pPr>
      <w:keepNext/>
      <w:widowControl w:val="0"/>
      <w:overflowPunct w:val="0"/>
      <w:autoSpaceDE w:val="0"/>
      <w:autoSpaceDN w:val="0"/>
      <w:adjustRightInd w:val="0"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qFormat/>
    <w:rsid w:val="00E12F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B33F92"/>
    <w:pPr>
      <w:keepNext/>
      <w:jc w:val="center"/>
      <w:outlineLvl w:val="2"/>
    </w:pPr>
    <w:rPr>
      <w:rFonts w:ascii="Book Antiqua" w:hAnsi="Book Antiqua"/>
      <w:b/>
      <w:bCs/>
      <w:sz w:val="20"/>
      <w:szCs w:val="20"/>
      <w:u w:val="single"/>
    </w:rPr>
  </w:style>
  <w:style w:type="paragraph" w:styleId="4">
    <w:name w:val="heading 4"/>
    <w:basedOn w:val="a"/>
    <w:next w:val="a"/>
    <w:qFormat/>
    <w:rsid w:val="00371F9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371F91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rsid w:val="00B33F92"/>
    <w:rPr>
      <w:color w:val="0000FF"/>
      <w:u w:val="single"/>
    </w:rPr>
  </w:style>
  <w:style w:type="paragraph" w:styleId="a3">
    <w:name w:val="header"/>
    <w:basedOn w:val="a"/>
    <w:rsid w:val="00B33F92"/>
    <w:pPr>
      <w:tabs>
        <w:tab w:val="center" w:pos="4153"/>
        <w:tab w:val="right" w:pos="8306"/>
      </w:tabs>
    </w:pPr>
    <w:rPr>
      <w:rFonts w:ascii="MgHelvetica" w:hAnsi="MgHelvetica"/>
      <w:sz w:val="20"/>
      <w:szCs w:val="20"/>
      <w:lang w:val="en-US"/>
    </w:rPr>
  </w:style>
  <w:style w:type="paragraph" w:styleId="a4">
    <w:name w:val="Body Text"/>
    <w:basedOn w:val="a"/>
    <w:link w:val="Char"/>
    <w:rsid w:val="00B33F92"/>
    <w:pPr>
      <w:tabs>
        <w:tab w:val="left" w:pos="5670"/>
        <w:tab w:val="left" w:pos="6237"/>
        <w:tab w:val="right" w:pos="9356"/>
      </w:tabs>
    </w:pPr>
    <w:rPr>
      <w:rFonts w:ascii="Arial" w:hAnsi="Arial"/>
      <w:sz w:val="22"/>
      <w:szCs w:val="20"/>
    </w:rPr>
  </w:style>
  <w:style w:type="paragraph" w:customStyle="1" w:styleId="10">
    <w:name w:val="Τίτλος 1ου Γραφείου"/>
    <w:basedOn w:val="a"/>
    <w:rsid w:val="00F6394C"/>
    <w:pPr>
      <w:jc w:val="center"/>
    </w:pPr>
    <w:rPr>
      <w:rFonts w:ascii="Arial" w:hAnsi="Arial"/>
      <w:b/>
      <w:i/>
      <w:outline/>
      <w:color w:val="FFFFFF" w:themeColor="background1"/>
      <w:sz w:val="20"/>
      <w:szCs w:val="2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paragraph" w:styleId="a5">
    <w:name w:val="Balloon Text"/>
    <w:basedOn w:val="a"/>
    <w:semiHidden/>
    <w:rsid w:val="006D3D8E"/>
    <w:rPr>
      <w:rFonts w:ascii="Tahoma" w:hAnsi="Tahoma" w:cs="Tahoma"/>
      <w:sz w:val="16"/>
      <w:szCs w:val="16"/>
    </w:rPr>
  </w:style>
  <w:style w:type="character" w:customStyle="1" w:styleId="2Char">
    <w:name w:val="Επικεφαλίδα 2 Char"/>
    <w:link w:val="2"/>
    <w:rsid w:val="00E12F9B"/>
    <w:rPr>
      <w:rFonts w:ascii="Arial" w:hAnsi="Arial" w:cs="Arial"/>
      <w:b/>
      <w:bCs/>
      <w:i/>
      <w:iCs/>
      <w:sz w:val="28"/>
      <w:szCs w:val="28"/>
    </w:rPr>
  </w:style>
  <w:style w:type="character" w:customStyle="1" w:styleId="1Char">
    <w:name w:val="Επικεφαλίδα 1 Char"/>
    <w:basedOn w:val="a0"/>
    <w:link w:val="1"/>
    <w:rsid w:val="00A0664F"/>
    <w:rPr>
      <w:rFonts w:ascii="Cambria" w:hAnsi="Cambria"/>
      <w:b/>
      <w:bCs/>
      <w:kern w:val="32"/>
      <w:sz w:val="32"/>
      <w:szCs w:val="32"/>
    </w:rPr>
  </w:style>
  <w:style w:type="character" w:customStyle="1" w:styleId="Char">
    <w:name w:val="Σώμα κειμένου Char"/>
    <w:link w:val="a4"/>
    <w:rsid w:val="00135B99"/>
    <w:rPr>
      <w:rFonts w:ascii="Arial" w:hAnsi="Arial"/>
      <w:sz w:val="22"/>
    </w:rPr>
  </w:style>
  <w:style w:type="paragraph" w:customStyle="1" w:styleId="Default">
    <w:name w:val="Default"/>
    <w:rsid w:val="00135B99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styleId="a6">
    <w:name w:val="Strong"/>
    <w:basedOn w:val="a0"/>
    <w:uiPriority w:val="22"/>
    <w:qFormat/>
    <w:rsid w:val="00135B99"/>
    <w:rPr>
      <w:b/>
      <w:bCs/>
    </w:rPr>
  </w:style>
  <w:style w:type="paragraph" w:styleId="a7">
    <w:name w:val="footer"/>
    <w:basedOn w:val="a"/>
    <w:link w:val="Char0"/>
    <w:unhideWhenUsed/>
    <w:rsid w:val="005B68E2"/>
    <w:pPr>
      <w:tabs>
        <w:tab w:val="center" w:pos="4153"/>
        <w:tab w:val="right" w:pos="8306"/>
      </w:tabs>
    </w:pPr>
  </w:style>
  <w:style w:type="character" w:customStyle="1" w:styleId="Char0">
    <w:name w:val="Υποσέλιδο Char"/>
    <w:basedOn w:val="a0"/>
    <w:link w:val="a7"/>
    <w:rsid w:val="005B68E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B05~1\AppData\Local\Temp\&#913;&#931;&#920;&#917;&#925;&#917;&#921;&#913;&#931;%20&#932;&#917;&#922;&#925;&#927;&#933;%20&#913;&#928;&#927;&#934;&#913;&#931;&#919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32E3CA2-748C-4890-B110-3268AD362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ΑΣΘΕΝΕΙΑΣ ΤΕΚΝΟΥ ΑΠΟΦΑΣΗ.dot</Template>
  <TotalTime>2</TotalTime>
  <Pages>1</Pages>
  <Words>415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Αποφάσεις Αδειών</vt:lpstr>
    </vt:vector>
  </TitlesOfParts>
  <Company>LabSchool</Company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Αποφάσεις Αδειών</dc:title>
  <dc:subject>Άδειες</dc:subject>
  <dc:creator>Ηρώ</dc:creator>
  <cp:keywords>άδειες, αποφάσεις; Άδειες</cp:keywords>
  <cp:lastModifiedBy>ypaith</cp:lastModifiedBy>
  <cp:revision>7</cp:revision>
  <cp:lastPrinted>2012-06-26T07:08:00Z</cp:lastPrinted>
  <dcterms:created xsi:type="dcterms:W3CDTF">2023-09-07T11:53:00Z</dcterms:created>
  <dcterms:modified xsi:type="dcterms:W3CDTF">2026-05-19T07:25:00Z</dcterms:modified>
  <cp:category>άδειες</cp:category>
</cp:coreProperties>
</file>